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259D" w:rsidRDefault="00395B23" w:rsidP="0013259D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sz w:val="24"/>
        </w:rPr>
        <w:t xml:space="preserve">Q. </w:t>
      </w:r>
      <w:r w:rsidR="0013259D">
        <w:rPr>
          <w:rFonts w:ascii="Fira Code Retina" w:hAnsi="Fira Code Retina"/>
          <w:sz w:val="24"/>
        </w:rPr>
        <w:t xml:space="preserve">W.A.P. </w:t>
      </w:r>
      <w:proofErr w:type="gramStart"/>
      <w:r w:rsidR="0013259D">
        <w:rPr>
          <w:rFonts w:ascii="Fira Code Retina" w:hAnsi="Fira Code Retina"/>
          <w:sz w:val="24"/>
        </w:rPr>
        <w:t>For Form Registration</w:t>
      </w:r>
      <w:r>
        <w:rPr>
          <w:rFonts w:ascii="Fira Code Retina" w:hAnsi="Fira Code Retina"/>
          <w:sz w:val="24"/>
        </w:rPr>
        <w:t>.</w:t>
      </w:r>
      <w:proofErr w:type="gramEnd"/>
    </w:p>
    <w:p w:rsidR="0013259D" w:rsidRPr="0013259D" w:rsidRDefault="0013259D" w:rsidP="0013259D">
      <w:pPr>
        <w:pStyle w:val="ListParagraph"/>
        <w:numPr>
          <w:ilvl w:val="0"/>
          <w:numId w:val="2"/>
        </w:numPr>
        <w:rPr>
          <w:rFonts w:ascii="Fira Code Retina" w:hAnsi="Fira Code Retina"/>
          <w:sz w:val="24"/>
        </w:rPr>
      </w:pPr>
      <w:r>
        <w:rPr>
          <w:rFonts w:ascii="Fira Code Retina" w:hAnsi="Fira Code Retina"/>
          <w:sz w:val="24"/>
        </w:rPr>
        <w:t>Code: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Imports </w:t>
      </w:r>
      <w:proofErr w:type="spellStart"/>
      <w:r w:rsidRPr="00932E83">
        <w:rPr>
          <w:rFonts w:ascii="Fira Code Light" w:hAnsi="Fira Code Light"/>
        </w:rPr>
        <w:t>System.Text.RegularExpressions</w:t>
      </w:r>
      <w:proofErr w:type="spellEnd"/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>Public Class Form1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Public Function </w:t>
      </w:r>
      <w:proofErr w:type="spellStart"/>
      <w:proofErr w:type="gramStart"/>
      <w:r w:rsidRPr="00932E83">
        <w:rPr>
          <w:rFonts w:ascii="Fira Code Light" w:hAnsi="Fira Code Light"/>
        </w:rPr>
        <w:t>checkname</w:t>
      </w:r>
      <w:proofErr w:type="spellEnd"/>
      <w:r w:rsidRPr="00932E83">
        <w:rPr>
          <w:rFonts w:ascii="Fira Code Light" w:hAnsi="Fira Code Light"/>
        </w:rPr>
        <w:t>(</w:t>
      </w:r>
      <w:proofErr w:type="spellStart"/>
      <w:proofErr w:type="gramEnd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name As String) As Boolean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Dim a As Byte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If name = ""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For a = 0 To </w:t>
      </w:r>
      <w:proofErr w:type="gramStart"/>
      <w:r w:rsidRPr="00932E83">
        <w:rPr>
          <w:rFonts w:ascii="Fira Code Light" w:hAnsi="Fira Code Light"/>
        </w:rPr>
        <w:t>Len(</w:t>
      </w:r>
      <w:proofErr w:type="gramEnd"/>
      <w:r w:rsidRPr="00932E83">
        <w:rPr>
          <w:rFonts w:ascii="Fira Code Light" w:hAnsi="Fira Code Light"/>
        </w:rPr>
        <w:t>name) - 1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If </w:t>
      </w:r>
      <w:proofErr w:type="spellStart"/>
      <w:proofErr w:type="gramStart"/>
      <w:r w:rsidRPr="00932E83">
        <w:rPr>
          <w:rFonts w:ascii="Fira Code Light" w:hAnsi="Fira Code Light"/>
        </w:rPr>
        <w:t>IsNumeric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name(a))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Next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Return True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End Function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Public Function </w:t>
      </w:r>
      <w:proofErr w:type="spellStart"/>
      <w:r w:rsidRPr="00932E83">
        <w:rPr>
          <w:rFonts w:ascii="Fira Code Light" w:hAnsi="Fira Code Light"/>
        </w:rPr>
        <w:t>check_</w:t>
      </w:r>
      <w:proofErr w:type="gramStart"/>
      <w:r w:rsidRPr="00932E83">
        <w:rPr>
          <w:rFonts w:ascii="Fira Code Light" w:hAnsi="Fira Code Light"/>
        </w:rPr>
        <w:t>number</w:t>
      </w:r>
      <w:proofErr w:type="spellEnd"/>
      <w:r w:rsidRPr="00932E83">
        <w:rPr>
          <w:rFonts w:ascii="Fira Code Light" w:hAnsi="Fira Code Light"/>
        </w:rPr>
        <w:t>(</w:t>
      </w:r>
      <w:proofErr w:type="spellStart"/>
      <w:proofErr w:type="gramEnd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number As String) As Boolean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If number = ""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</w:t>
      </w:r>
      <w:proofErr w:type="spellStart"/>
      <w:r w:rsidRPr="00932E83">
        <w:rPr>
          <w:rFonts w:ascii="Fira Code Light" w:hAnsi="Fira Code Light"/>
        </w:rPr>
        <w:t>ElseIf</w:t>
      </w:r>
      <w:proofErr w:type="spellEnd"/>
      <w:r w:rsidRPr="00932E83">
        <w:rPr>
          <w:rFonts w:ascii="Fira Code Light" w:hAnsi="Fira Code Light"/>
        </w:rPr>
        <w:t xml:space="preserve"> </w:t>
      </w:r>
      <w:proofErr w:type="gramStart"/>
      <w:r w:rsidRPr="00932E83">
        <w:rPr>
          <w:rFonts w:ascii="Fira Code Light" w:hAnsi="Fira Code Light"/>
        </w:rPr>
        <w:t>Len(</w:t>
      </w:r>
      <w:proofErr w:type="gramEnd"/>
      <w:r w:rsidRPr="00932E83">
        <w:rPr>
          <w:rFonts w:ascii="Fira Code Light" w:hAnsi="Fira Code Light"/>
        </w:rPr>
        <w:t>number) &lt; 10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True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End If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End Function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Public Function </w:t>
      </w:r>
      <w:proofErr w:type="spellStart"/>
      <w:proofErr w:type="gramStart"/>
      <w:r w:rsidRPr="00932E83">
        <w:rPr>
          <w:rFonts w:ascii="Fira Code Light" w:hAnsi="Fira Code Light"/>
        </w:rPr>
        <w:t>checkEmail</w:t>
      </w:r>
      <w:proofErr w:type="spellEnd"/>
      <w:r w:rsidRPr="00932E83">
        <w:rPr>
          <w:rFonts w:ascii="Fira Code Light" w:hAnsi="Fira Code Light"/>
        </w:rPr>
        <w:t>(</w:t>
      </w:r>
      <w:proofErr w:type="spellStart"/>
      <w:proofErr w:type="gramEnd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email As String) As Boolean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lastRenderedPageBreak/>
        <w:t xml:space="preserve">        Dim </w:t>
      </w:r>
      <w:proofErr w:type="spellStart"/>
      <w:r w:rsidRPr="00932E83">
        <w:rPr>
          <w:rFonts w:ascii="Fira Code Light" w:hAnsi="Fira Code Light"/>
        </w:rPr>
        <w:t>patten</w:t>
      </w:r>
      <w:proofErr w:type="spellEnd"/>
      <w:r w:rsidRPr="00932E83">
        <w:rPr>
          <w:rFonts w:ascii="Fira Code Light" w:hAnsi="Fira Code Light"/>
        </w:rPr>
        <w:t xml:space="preserve"> As String = "</w:t>
      </w:r>
      <w:proofErr w:type="gramStart"/>
      <w:r w:rsidRPr="00932E83">
        <w:rPr>
          <w:rFonts w:ascii="Fira Code Light" w:hAnsi="Fira Code Light"/>
        </w:rPr>
        <w:t>^[</w:t>
      </w:r>
      <w:proofErr w:type="gramEnd"/>
      <w:r w:rsidRPr="00932E83">
        <w:rPr>
          <w:rFonts w:ascii="Fira Code Light" w:hAnsi="Fira Code Light"/>
        </w:rPr>
        <w:t>a-zA-Z][\w\.-]*[a-zA-Z0-9]@[a-zA-Z0-9][\w\.-]*[a-zA-Z0-9]\.[a-zA-Z][a-zA-Z\.]*[a-zA-Z</w:t>
      </w:r>
      <w:proofErr w:type="gramStart"/>
      <w:r w:rsidRPr="00932E83">
        <w:rPr>
          <w:rFonts w:ascii="Fira Code Light" w:hAnsi="Fira Code Light"/>
        </w:rPr>
        <w:t>]$</w:t>
      </w:r>
      <w:proofErr w:type="gramEnd"/>
      <w:r w:rsidRPr="00932E83">
        <w:rPr>
          <w:rFonts w:ascii="Fira Code Light" w:hAnsi="Fira Code Light"/>
        </w:rPr>
        <w:t>"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Dim </w:t>
      </w:r>
      <w:proofErr w:type="spellStart"/>
      <w:r w:rsidRPr="00932E83">
        <w:rPr>
          <w:rFonts w:ascii="Fira Code Light" w:hAnsi="Fira Code Light"/>
        </w:rPr>
        <w:t>match_email</w:t>
      </w:r>
      <w:proofErr w:type="spellEnd"/>
      <w:r w:rsidRPr="00932E83">
        <w:rPr>
          <w:rFonts w:ascii="Fira Code Light" w:hAnsi="Fira Code Light"/>
        </w:rPr>
        <w:t xml:space="preserve"> As Match = </w:t>
      </w:r>
      <w:proofErr w:type="spellStart"/>
      <w:proofErr w:type="gramStart"/>
      <w:r w:rsidRPr="00932E83">
        <w:rPr>
          <w:rFonts w:ascii="Fira Code Light" w:hAnsi="Fira Code Light"/>
        </w:rPr>
        <w:t>Regex.Match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 xml:space="preserve">email, </w:t>
      </w:r>
      <w:proofErr w:type="spellStart"/>
      <w:r w:rsidRPr="00932E83">
        <w:rPr>
          <w:rFonts w:ascii="Fira Code Light" w:hAnsi="Fira Code Light"/>
        </w:rPr>
        <w:t>patten</w:t>
      </w:r>
      <w:proofErr w:type="spellEnd"/>
      <w:r w:rsidRPr="00932E83">
        <w:rPr>
          <w:rFonts w:ascii="Fira Code Light" w:hAnsi="Fira Code Light"/>
        </w:rPr>
        <w:t>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If </w:t>
      </w:r>
      <w:proofErr w:type="spellStart"/>
      <w:r w:rsidRPr="00932E83">
        <w:rPr>
          <w:rFonts w:ascii="Fira Code Light" w:hAnsi="Fira Code Light"/>
        </w:rPr>
        <w:t>match_email.Success</w:t>
      </w:r>
      <w:proofErr w:type="spellEnd"/>
      <w:r w:rsidRPr="00932E83">
        <w:rPr>
          <w:rFonts w:ascii="Fira Code Light" w:hAnsi="Fira Code Light"/>
        </w:rPr>
        <w:t xml:space="preserve">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True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End Function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Public Function </w:t>
      </w:r>
      <w:proofErr w:type="spellStart"/>
      <w:r w:rsidRPr="00932E83">
        <w:rPr>
          <w:rFonts w:ascii="Fira Code Light" w:hAnsi="Fira Code Light"/>
        </w:rPr>
        <w:t>check_</w:t>
      </w:r>
      <w:proofErr w:type="gramStart"/>
      <w:r w:rsidRPr="00932E83">
        <w:rPr>
          <w:rFonts w:ascii="Fira Code Light" w:hAnsi="Fira Code Light"/>
        </w:rPr>
        <w:t>form</w:t>
      </w:r>
      <w:proofErr w:type="spellEnd"/>
      <w:r w:rsidRPr="00932E83">
        <w:rPr>
          <w:rFonts w:ascii="Fira Code Light" w:hAnsi="Fira Code Light"/>
        </w:rPr>
        <w:t>(</w:t>
      </w:r>
      <w:proofErr w:type="spellStart"/>
      <w:proofErr w:type="gramEnd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name As String, </w:t>
      </w:r>
      <w:proofErr w:type="spellStart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age As String, </w:t>
      </w:r>
      <w:proofErr w:type="spellStart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email As String, </w:t>
      </w:r>
      <w:proofErr w:type="spellStart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number As String) As Boolean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If Not </w:t>
      </w:r>
      <w:proofErr w:type="spellStart"/>
      <w:r w:rsidRPr="00932E83">
        <w:rPr>
          <w:rFonts w:ascii="Fira Code Light" w:hAnsi="Fira Code Light"/>
        </w:rPr>
        <w:t>check_</w:t>
      </w:r>
      <w:proofErr w:type="gramStart"/>
      <w:r w:rsidRPr="00932E83">
        <w:rPr>
          <w:rFonts w:ascii="Fira Code Light" w:hAnsi="Fira Code Light"/>
        </w:rPr>
        <w:t>number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number)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"Invalid Number")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</w:t>
      </w:r>
      <w:proofErr w:type="spellStart"/>
      <w:r w:rsidRPr="00932E83">
        <w:rPr>
          <w:rFonts w:ascii="Fira Code Light" w:hAnsi="Fira Code Light"/>
        </w:rPr>
        <w:t>ElseIf</w:t>
      </w:r>
      <w:proofErr w:type="spellEnd"/>
      <w:r w:rsidRPr="00932E83">
        <w:rPr>
          <w:rFonts w:ascii="Fira Code Light" w:hAnsi="Fira Code Light"/>
        </w:rPr>
        <w:t xml:space="preserve"> Not </w:t>
      </w:r>
      <w:proofErr w:type="spellStart"/>
      <w:proofErr w:type="gramStart"/>
      <w:r w:rsidRPr="00932E83">
        <w:rPr>
          <w:rFonts w:ascii="Fira Code Light" w:hAnsi="Fira Code Light"/>
        </w:rPr>
        <w:t>checkEmail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email)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"Invalid Email")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</w:t>
      </w:r>
      <w:proofErr w:type="spellStart"/>
      <w:r w:rsidRPr="00932E83">
        <w:rPr>
          <w:rFonts w:ascii="Fira Code Light" w:hAnsi="Fira Code Light"/>
        </w:rPr>
        <w:t>ElseIf</w:t>
      </w:r>
      <w:proofErr w:type="spellEnd"/>
      <w:r w:rsidRPr="00932E83">
        <w:rPr>
          <w:rFonts w:ascii="Fira Code Light" w:hAnsi="Fira Code Light"/>
        </w:rPr>
        <w:t xml:space="preserve"> Not </w:t>
      </w:r>
      <w:proofErr w:type="spellStart"/>
      <w:proofErr w:type="gramStart"/>
      <w:r w:rsidRPr="00932E83">
        <w:rPr>
          <w:rFonts w:ascii="Fira Code Light" w:hAnsi="Fira Code Light"/>
        </w:rPr>
        <w:t>checkname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name)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"Invalid Name")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</w:t>
      </w:r>
      <w:proofErr w:type="spellStart"/>
      <w:r w:rsidRPr="00932E83">
        <w:rPr>
          <w:rFonts w:ascii="Fira Code Light" w:hAnsi="Fira Code Light"/>
        </w:rPr>
        <w:t>ElseIf</w:t>
      </w:r>
      <w:proofErr w:type="spellEnd"/>
      <w:r w:rsidRPr="00932E83">
        <w:rPr>
          <w:rFonts w:ascii="Fira Code Light" w:hAnsi="Fira Code Light"/>
        </w:rPr>
        <w:t xml:space="preserve"> age = "" Or age &lt; 1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"Invalid Age")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False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Return True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End Function</w:t>
      </w:r>
    </w:p>
    <w:p w:rsidR="00932E83" w:rsidRPr="00932E83" w:rsidRDefault="00932E83" w:rsidP="00F03A6F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lastRenderedPageBreak/>
        <w:t xml:space="preserve">    Private Sub Button1_</w:t>
      </w:r>
      <w:proofErr w:type="gramStart"/>
      <w:r w:rsidRPr="00932E83">
        <w:rPr>
          <w:rFonts w:ascii="Fira Code Light" w:hAnsi="Fira Code Light"/>
        </w:rPr>
        <w:t>Click(</w:t>
      </w:r>
      <w:proofErr w:type="spellStart"/>
      <w:proofErr w:type="gramEnd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sender As </w:t>
      </w:r>
      <w:proofErr w:type="spellStart"/>
      <w:r w:rsidRPr="00932E83">
        <w:rPr>
          <w:rFonts w:ascii="Fira Code Light" w:hAnsi="Fira Code Light"/>
        </w:rPr>
        <w:t>System.Object</w:t>
      </w:r>
      <w:proofErr w:type="spellEnd"/>
      <w:r w:rsidRPr="00932E83">
        <w:rPr>
          <w:rFonts w:ascii="Fira Code Light" w:hAnsi="Fira Code Light"/>
        </w:rPr>
        <w:t xml:space="preserve">, </w:t>
      </w:r>
      <w:proofErr w:type="spellStart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e As </w:t>
      </w:r>
      <w:proofErr w:type="spellStart"/>
      <w:r w:rsidRPr="00932E83">
        <w:rPr>
          <w:rFonts w:ascii="Fira Code Light" w:hAnsi="Fira Code Light"/>
        </w:rPr>
        <w:t>System.EventArgs</w:t>
      </w:r>
      <w:proofErr w:type="spellEnd"/>
      <w:r w:rsidRPr="00932E83">
        <w:rPr>
          <w:rFonts w:ascii="Fira Code Light" w:hAnsi="Fira Code Light"/>
        </w:rPr>
        <w:t>) Handles Button1.Click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If </w:t>
      </w:r>
      <w:proofErr w:type="spellStart"/>
      <w:r w:rsidRPr="00932E83">
        <w:rPr>
          <w:rFonts w:ascii="Fira Code Light" w:hAnsi="Fira Code Light"/>
        </w:rPr>
        <w:t>check_</w:t>
      </w:r>
      <w:proofErr w:type="gramStart"/>
      <w:r w:rsidRPr="00932E83">
        <w:rPr>
          <w:rFonts w:ascii="Fira Code Light" w:hAnsi="Fira Code Light"/>
        </w:rPr>
        <w:t>form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TextBox1.Text, TextBox2.Text, TextBox4.Text, TextBox5.Text)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Dim </w:t>
      </w:r>
      <w:proofErr w:type="gramStart"/>
      <w:r w:rsidRPr="00932E83">
        <w:rPr>
          <w:rFonts w:ascii="Fira Code Light" w:hAnsi="Fira Code Light"/>
        </w:rPr>
        <w:t>hob(</w:t>
      </w:r>
      <w:proofErr w:type="gramEnd"/>
      <w:r w:rsidRPr="00932E83">
        <w:rPr>
          <w:rFonts w:ascii="Fira Code Light" w:hAnsi="Fira Code Light"/>
        </w:rPr>
        <w:t>5), gen As String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Dim </w:t>
      </w:r>
      <w:proofErr w:type="spellStart"/>
      <w:r w:rsidRPr="00932E83">
        <w:rPr>
          <w:rFonts w:ascii="Fira Code Light" w:hAnsi="Fira Code Light"/>
        </w:rPr>
        <w:t>i</w:t>
      </w:r>
      <w:proofErr w:type="spellEnd"/>
      <w:r w:rsidRPr="00932E83">
        <w:rPr>
          <w:rFonts w:ascii="Fira Code Light" w:hAnsi="Fira Code Light"/>
        </w:rPr>
        <w:t xml:space="preserve"> </w:t>
      </w:r>
      <w:proofErr w:type="gramStart"/>
      <w:r w:rsidRPr="00932E83">
        <w:rPr>
          <w:rFonts w:ascii="Fira Code Light" w:hAnsi="Fira Code Light"/>
        </w:rPr>
        <w:t>As</w:t>
      </w:r>
      <w:proofErr w:type="gramEnd"/>
      <w:r w:rsidRPr="00932E83">
        <w:rPr>
          <w:rFonts w:ascii="Fira Code Light" w:hAnsi="Fira Code Light"/>
        </w:rPr>
        <w:t xml:space="preserve"> Byte = 0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Dim a As Byte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For Each b As </w:t>
      </w:r>
      <w:proofErr w:type="spellStart"/>
      <w:r w:rsidRPr="00932E83">
        <w:rPr>
          <w:rFonts w:ascii="Fira Code Light" w:hAnsi="Fira Code Light"/>
        </w:rPr>
        <w:t>RadioButton</w:t>
      </w:r>
      <w:proofErr w:type="spellEnd"/>
      <w:r w:rsidRPr="00932E83">
        <w:rPr>
          <w:rFonts w:ascii="Fira Code Light" w:hAnsi="Fira Code Light"/>
        </w:rPr>
        <w:t xml:space="preserve"> In </w:t>
      </w:r>
      <w:proofErr w:type="gramStart"/>
      <w:r w:rsidRPr="00932E83">
        <w:rPr>
          <w:rFonts w:ascii="Fira Code Light" w:hAnsi="Fira Code Light"/>
        </w:rPr>
        <w:t>GroupBox1.Controls.OfType(</w:t>
      </w:r>
      <w:proofErr w:type="gramEnd"/>
      <w:r w:rsidRPr="00932E83">
        <w:rPr>
          <w:rFonts w:ascii="Fira Code Light" w:hAnsi="Fira Code Light"/>
        </w:rPr>
        <w:t xml:space="preserve">Of </w:t>
      </w:r>
      <w:proofErr w:type="spellStart"/>
      <w:r w:rsidRPr="00932E83">
        <w:rPr>
          <w:rFonts w:ascii="Fira Code Light" w:hAnsi="Fira Code Light"/>
        </w:rPr>
        <w:t>RadioButton</w:t>
      </w:r>
      <w:proofErr w:type="spellEnd"/>
      <w:r w:rsidRPr="00932E83">
        <w:rPr>
          <w:rFonts w:ascii="Fira Code Light" w:hAnsi="Fira Code Light"/>
        </w:rPr>
        <w:t>)()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If </w:t>
      </w:r>
      <w:proofErr w:type="spellStart"/>
      <w:r w:rsidRPr="00932E83">
        <w:rPr>
          <w:rFonts w:ascii="Fira Code Light" w:hAnsi="Fira Code Light"/>
        </w:rPr>
        <w:t>b.Checked</w:t>
      </w:r>
      <w:proofErr w:type="spellEnd"/>
      <w:r w:rsidRPr="00932E83">
        <w:rPr>
          <w:rFonts w:ascii="Fira Code Light" w:hAnsi="Fira Code Light"/>
        </w:rPr>
        <w:t xml:space="preserve"> = True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    </w:t>
      </w:r>
      <w:proofErr w:type="gramStart"/>
      <w:r w:rsidRPr="00932E83">
        <w:rPr>
          <w:rFonts w:ascii="Fira Code Light" w:hAnsi="Fira Code Light"/>
        </w:rPr>
        <w:t>gen</w:t>
      </w:r>
      <w:proofErr w:type="gramEnd"/>
      <w:r w:rsidRPr="00932E83">
        <w:rPr>
          <w:rFonts w:ascii="Fira Code Light" w:hAnsi="Fira Code Light"/>
        </w:rPr>
        <w:t xml:space="preserve"> = </w:t>
      </w:r>
      <w:proofErr w:type="spellStart"/>
      <w:r w:rsidRPr="00932E83">
        <w:rPr>
          <w:rFonts w:ascii="Fira Code Light" w:hAnsi="Fira Code Light"/>
        </w:rPr>
        <w:t>b.Text</w:t>
      </w:r>
      <w:proofErr w:type="spellEnd"/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Next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For Each c As </w:t>
      </w:r>
      <w:proofErr w:type="spellStart"/>
      <w:r w:rsidRPr="00932E83">
        <w:rPr>
          <w:rFonts w:ascii="Fira Code Light" w:hAnsi="Fira Code Light"/>
        </w:rPr>
        <w:t>CheckBox</w:t>
      </w:r>
      <w:proofErr w:type="spellEnd"/>
      <w:r w:rsidRPr="00932E83">
        <w:rPr>
          <w:rFonts w:ascii="Fira Code Light" w:hAnsi="Fira Code Light"/>
        </w:rPr>
        <w:t xml:space="preserve"> In </w:t>
      </w:r>
      <w:proofErr w:type="gramStart"/>
      <w:r w:rsidRPr="00932E83">
        <w:rPr>
          <w:rFonts w:ascii="Fira Code Light" w:hAnsi="Fira Code Light"/>
        </w:rPr>
        <w:t>GroupBox2.Controls.OfType(</w:t>
      </w:r>
      <w:proofErr w:type="gramEnd"/>
      <w:r w:rsidRPr="00932E83">
        <w:rPr>
          <w:rFonts w:ascii="Fira Code Light" w:hAnsi="Fira Code Light"/>
        </w:rPr>
        <w:t xml:space="preserve">Of </w:t>
      </w:r>
      <w:proofErr w:type="spellStart"/>
      <w:r w:rsidRPr="00932E83">
        <w:rPr>
          <w:rFonts w:ascii="Fira Code Light" w:hAnsi="Fira Code Light"/>
        </w:rPr>
        <w:t>CheckBox</w:t>
      </w:r>
      <w:proofErr w:type="spellEnd"/>
      <w:r w:rsidRPr="00932E83">
        <w:rPr>
          <w:rFonts w:ascii="Fira Code Light" w:hAnsi="Fira Code Light"/>
        </w:rPr>
        <w:t>)()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If </w:t>
      </w:r>
      <w:proofErr w:type="spellStart"/>
      <w:r w:rsidRPr="00932E83">
        <w:rPr>
          <w:rFonts w:ascii="Fira Code Light" w:hAnsi="Fira Code Light"/>
        </w:rPr>
        <w:t>c.Checked</w:t>
      </w:r>
      <w:proofErr w:type="spellEnd"/>
      <w:r w:rsidRPr="00932E83">
        <w:rPr>
          <w:rFonts w:ascii="Fira Code Light" w:hAnsi="Fira Code Light"/>
        </w:rPr>
        <w:t xml:space="preserve">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    </w:t>
      </w:r>
      <w:proofErr w:type="gramStart"/>
      <w:r w:rsidRPr="00932E83">
        <w:rPr>
          <w:rFonts w:ascii="Fira Code Light" w:hAnsi="Fira Code Light"/>
        </w:rPr>
        <w:t>hob(</w:t>
      </w:r>
      <w:proofErr w:type="spellStart"/>
      <w:proofErr w:type="gramEnd"/>
      <w:r w:rsidRPr="00932E83">
        <w:rPr>
          <w:rFonts w:ascii="Fira Code Light" w:hAnsi="Fira Code Light"/>
        </w:rPr>
        <w:t>i</w:t>
      </w:r>
      <w:proofErr w:type="spellEnd"/>
      <w:r w:rsidRPr="00932E83">
        <w:rPr>
          <w:rFonts w:ascii="Fira Code Light" w:hAnsi="Fira Code Light"/>
        </w:rPr>
        <w:t xml:space="preserve">) = </w:t>
      </w:r>
      <w:proofErr w:type="spellStart"/>
      <w:r w:rsidRPr="00932E83">
        <w:rPr>
          <w:rFonts w:ascii="Fira Code Light" w:hAnsi="Fira Code Light"/>
        </w:rPr>
        <w:t>c.Text</w:t>
      </w:r>
      <w:proofErr w:type="spellEnd"/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</w:t>
      </w:r>
      <w:proofErr w:type="spellStart"/>
      <w:r w:rsidRPr="00932E83">
        <w:rPr>
          <w:rFonts w:ascii="Fira Code Light" w:hAnsi="Fira Code Light"/>
        </w:rPr>
        <w:t>i</w:t>
      </w:r>
      <w:proofErr w:type="spellEnd"/>
      <w:r w:rsidRPr="00932E83">
        <w:rPr>
          <w:rFonts w:ascii="Fira Code Light" w:hAnsi="Fira Code Light"/>
        </w:rPr>
        <w:t xml:space="preserve"> += 1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Next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For a = 0 </w:t>
      </w:r>
      <w:proofErr w:type="gramStart"/>
      <w:r w:rsidRPr="00932E83">
        <w:rPr>
          <w:rFonts w:ascii="Fira Code Light" w:hAnsi="Fira Code Light"/>
        </w:rPr>
        <w:t>To</w:t>
      </w:r>
      <w:proofErr w:type="gramEnd"/>
      <w:r w:rsidRPr="00932E83">
        <w:rPr>
          <w:rFonts w:ascii="Fira Code Light" w:hAnsi="Fira Code Light"/>
        </w:rPr>
        <w:t xml:space="preserve"> </w:t>
      </w:r>
      <w:proofErr w:type="spellStart"/>
      <w:r w:rsidRPr="00932E83">
        <w:rPr>
          <w:rFonts w:ascii="Fira Code Light" w:hAnsi="Fira Code Light"/>
        </w:rPr>
        <w:t>i</w:t>
      </w:r>
      <w:proofErr w:type="spellEnd"/>
      <w:r w:rsidRPr="00932E83">
        <w:rPr>
          <w:rFonts w:ascii="Fira Code Light" w:hAnsi="Fira Code Light"/>
        </w:rPr>
        <w:t xml:space="preserve"> - 1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If </w:t>
      </w:r>
      <w:proofErr w:type="gramStart"/>
      <w:r w:rsidRPr="00932E83">
        <w:rPr>
          <w:rFonts w:ascii="Fira Code Light" w:hAnsi="Fira Code Light"/>
        </w:rPr>
        <w:t>hob(</w:t>
      </w:r>
      <w:proofErr w:type="gramEnd"/>
      <w:r w:rsidRPr="00932E83">
        <w:rPr>
          <w:rFonts w:ascii="Fira Code Light" w:hAnsi="Fira Code Light"/>
        </w:rPr>
        <w:t>a) = "" Then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    Continue For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Else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>hob(a))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Next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 xml:space="preserve">"Your Form Is </w:t>
      </w:r>
      <w:proofErr w:type="spellStart"/>
      <w:r w:rsidRPr="00932E83">
        <w:rPr>
          <w:rFonts w:ascii="Fira Code Light" w:hAnsi="Fira Code Light"/>
        </w:rPr>
        <w:t>Submited</w:t>
      </w:r>
      <w:proofErr w:type="spellEnd"/>
      <w:r w:rsidRPr="00932E83">
        <w:rPr>
          <w:rFonts w:ascii="Fira Code Light" w:hAnsi="Fira Code Light"/>
        </w:rPr>
        <w:t>.")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lastRenderedPageBreak/>
        <w:t xml:space="preserve">            </w:t>
      </w:r>
      <w:proofErr w:type="spellStart"/>
      <w:proofErr w:type="gramStart"/>
      <w:r w:rsidRPr="00932E83">
        <w:rPr>
          <w:rFonts w:ascii="Fira Code Light" w:hAnsi="Fira Code Light"/>
        </w:rPr>
        <w:t>MsgBox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 xml:space="preserve">"Name Is: " &amp; TextBox1.Text &amp; </w:t>
      </w:r>
      <w:proofErr w:type="spellStart"/>
      <w:r w:rsidRPr="00932E83">
        <w:rPr>
          <w:rFonts w:ascii="Fira Code Light" w:hAnsi="Fira Code Light"/>
        </w:rPr>
        <w:t>vbCrLf</w:t>
      </w:r>
      <w:proofErr w:type="spellEnd"/>
      <w:r w:rsidRPr="00932E83">
        <w:rPr>
          <w:rFonts w:ascii="Fira Code Light" w:hAnsi="Fira Code Light"/>
        </w:rPr>
        <w:t xml:space="preserve"> &amp; "Age Is: " &amp; TextBox2.Text &amp; </w:t>
      </w:r>
      <w:proofErr w:type="spellStart"/>
      <w:r w:rsidRPr="00932E83">
        <w:rPr>
          <w:rFonts w:ascii="Fira Code Light" w:hAnsi="Fira Code Light"/>
        </w:rPr>
        <w:t>vbCrLf</w:t>
      </w:r>
      <w:proofErr w:type="spellEnd"/>
      <w:r w:rsidRPr="00932E83">
        <w:rPr>
          <w:rFonts w:ascii="Fira Code Light" w:hAnsi="Fira Code Light"/>
        </w:rPr>
        <w:t xml:space="preserve"> &amp; "date Of Birth is: " &amp; DateTimePicker1.Value &amp; </w:t>
      </w:r>
      <w:proofErr w:type="spellStart"/>
      <w:r w:rsidRPr="00932E83">
        <w:rPr>
          <w:rFonts w:ascii="Fira Code Light" w:hAnsi="Fira Code Light"/>
        </w:rPr>
        <w:t>vbCrLf</w:t>
      </w:r>
      <w:proofErr w:type="spellEnd"/>
      <w:r w:rsidRPr="00932E83">
        <w:rPr>
          <w:rFonts w:ascii="Fira Code Light" w:hAnsi="Fira Code Light"/>
        </w:rPr>
        <w:t xml:space="preserve"> &amp; "E-Mail: " &amp; TextBox4.Text &amp; </w:t>
      </w:r>
      <w:proofErr w:type="spellStart"/>
      <w:r w:rsidRPr="00932E83">
        <w:rPr>
          <w:rFonts w:ascii="Fira Code Light" w:hAnsi="Fira Code Light"/>
        </w:rPr>
        <w:t>vbCrLf</w:t>
      </w:r>
      <w:proofErr w:type="spellEnd"/>
      <w:r w:rsidRPr="00932E83">
        <w:rPr>
          <w:rFonts w:ascii="Fira Code Light" w:hAnsi="Fira Code Light"/>
        </w:rPr>
        <w:t xml:space="preserve"> &amp; "Phone Number is: " &amp; TextBox5.Text &amp; </w:t>
      </w:r>
      <w:proofErr w:type="spellStart"/>
      <w:r w:rsidRPr="00932E83">
        <w:rPr>
          <w:rFonts w:ascii="Fira Code Light" w:hAnsi="Fira Code Light"/>
        </w:rPr>
        <w:t>vbCrLf</w:t>
      </w:r>
      <w:proofErr w:type="spellEnd"/>
      <w:r w:rsidRPr="00932E83">
        <w:rPr>
          <w:rFonts w:ascii="Fira Code Light" w:hAnsi="Fira Code Light"/>
        </w:rPr>
        <w:t xml:space="preserve"> &amp; "Gender Is: " &amp; gen)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End If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End Sub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Private Sub Form1_</w:t>
      </w:r>
      <w:proofErr w:type="gramStart"/>
      <w:r w:rsidRPr="00932E83">
        <w:rPr>
          <w:rFonts w:ascii="Fira Code Light" w:hAnsi="Fira Code Light"/>
        </w:rPr>
        <w:t>Load(</w:t>
      </w:r>
      <w:proofErr w:type="spellStart"/>
      <w:proofErr w:type="gramEnd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sender As </w:t>
      </w:r>
      <w:proofErr w:type="spellStart"/>
      <w:r w:rsidRPr="00932E83">
        <w:rPr>
          <w:rFonts w:ascii="Fira Code Light" w:hAnsi="Fira Code Light"/>
        </w:rPr>
        <w:t>System.Object</w:t>
      </w:r>
      <w:proofErr w:type="spellEnd"/>
      <w:r w:rsidRPr="00932E83">
        <w:rPr>
          <w:rFonts w:ascii="Fira Code Light" w:hAnsi="Fira Code Light"/>
        </w:rPr>
        <w:t xml:space="preserve">, </w:t>
      </w:r>
      <w:proofErr w:type="spellStart"/>
      <w:r w:rsidRPr="00932E83">
        <w:rPr>
          <w:rFonts w:ascii="Fira Code Light" w:hAnsi="Fira Code Light"/>
        </w:rPr>
        <w:t>ByVal</w:t>
      </w:r>
      <w:proofErr w:type="spellEnd"/>
      <w:r w:rsidRPr="00932E83">
        <w:rPr>
          <w:rFonts w:ascii="Fira Code Light" w:hAnsi="Fira Code Light"/>
        </w:rPr>
        <w:t xml:space="preserve"> e As </w:t>
      </w:r>
      <w:proofErr w:type="spellStart"/>
      <w:r w:rsidRPr="00932E83">
        <w:rPr>
          <w:rFonts w:ascii="Fira Code Light" w:hAnsi="Fira Code Light"/>
        </w:rPr>
        <w:t>System.EventArgs</w:t>
      </w:r>
      <w:proofErr w:type="spellEnd"/>
      <w:r w:rsidRPr="00932E83">
        <w:rPr>
          <w:rFonts w:ascii="Fira Code Light" w:hAnsi="Fira Code Light"/>
        </w:rPr>
        <w:t xml:space="preserve">) Handles </w:t>
      </w:r>
      <w:proofErr w:type="spellStart"/>
      <w:r w:rsidRPr="00932E83">
        <w:rPr>
          <w:rFonts w:ascii="Fira Code Light" w:hAnsi="Fira Code Light"/>
        </w:rPr>
        <w:t>MyBase.Load</w:t>
      </w:r>
      <w:proofErr w:type="spellEnd"/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    </w:t>
      </w:r>
      <w:proofErr w:type="spellStart"/>
      <w:r w:rsidRPr="00932E83">
        <w:rPr>
          <w:rFonts w:ascii="Fira Code Light" w:hAnsi="Fira Code Light"/>
        </w:rPr>
        <w:t>Me.BackgroundImage</w:t>
      </w:r>
      <w:proofErr w:type="spellEnd"/>
      <w:r w:rsidRPr="00932E83">
        <w:rPr>
          <w:rFonts w:ascii="Fira Code Light" w:hAnsi="Fira Code Light"/>
        </w:rPr>
        <w:t xml:space="preserve"> = </w:t>
      </w:r>
      <w:proofErr w:type="spellStart"/>
      <w:proofErr w:type="gramStart"/>
      <w:r w:rsidRPr="00932E83">
        <w:rPr>
          <w:rFonts w:ascii="Fira Code Light" w:hAnsi="Fira Code Light"/>
        </w:rPr>
        <w:t>Image.FromFile</w:t>
      </w:r>
      <w:proofErr w:type="spellEnd"/>
      <w:r w:rsidRPr="00932E83">
        <w:rPr>
          <w:rFonts w:ascii="Fira Code Light" w:hAnsi="Fira Code Light"/>
        </w:rPr>
        <w:t>(</w:t>
      </w:r>
      <w:proofErr w:type="gramEnd"/>
      <w:r w:rsidRPr="00932E83">
        <w:rPr>
          <w:rFonts w:ascii="Fira Code Light" w:hAnsi="Fira Code Light"/>
        </w:rPr>
        <w:t xml:space="preserve">"C:\Users\Ashish\Desktop\bca </w:t>
      </w:r>
      <w:proofErr w:type="spellStart"/>
      <w:r w:rsidRPr="00932E83">
        <w:rPr>
          <w:rFonts w:ascii="Fira Code Light" w:hAnsi="Fira Code Light"/>
        </w:rPr>
        <w:t>assingments</w:t>
      </w:r>
      <w:proofErr w:type="spellEnd"/>
      <w:r w:rsidRPr="00932E83">
        <w:rPr>
          <w:rFonts w:ascii="Fira Code Light" w:hAnsi="Fira Code Light"/>
        </w:rPr>
        <w:t>\sem-4\</w:t>
      </w:r>
      <w:proofErr w:type="spellStart"/>
      <w:r w:rsidRPr="00932E83">
        <w:rPr>
          <w:rFonts w:ascii="Fira Code Light" w:hAnsi="Fira Code Light"/>
        </w:rPr>
        <w:t>vb</w:t>
      </w:r>
      <w:proofErr w:type="spellEnd"/>
      <w:r w:rsidRPr="00932E83">
        <w:rPr>
          <w:rFonts w:ascii="Fira Code Light" w:hAnsi="Fira Code Light"/>
        </w:rPr>
        <w:t>\</w:t>
      </w:r>
      <w:proofErr w:type="spellStart"/>
      <w:r w:rsidRPr="00932E83">
        <w:rPr>
          <w:rFonts w:ascii="Fira Code Light" w:hAnsi="Fira Code Light"/>
        </w:rPr>
        <w:t>FormValidation</w:t>
      </w:r>
      <w:proofErr w:type="spellEnd"/>
      <w:r w:rsidRPr="00932E83">
        <w:rPr>
          <w:rFonts w:ascii="Fira Code Light" w:hAnsi="Fira Code Light"/>
        </w:rPr>
        <w:t>\bg.png")</w:t>
      </w:r>
    </w:p>
    <w:p w:rsidR="00932E83" w:rsidRPr="00932E83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 xml:space="preserve">    End Sub</w:t>
      </w:r>
    </w:p>
    <w:p w:rsidR="00F90C19" w:rsidRDefault="00932E83" w:rsidP="00932E83">
      <w:pPr>
        <w:rPr>
          <w:rFonts w:ascii="Fira Code Light" w:hAnsi="Fira Code Light"/>
        </w:rPr>
      </w:pPr>
      <w:r w:rsidRPr="00932E83">
        <w:rPr>
          <w:rFonts w:ascii="Fira Code Light" w:hAnsi="Fira Code Light"/>
        </w:rPr>
        <w:t>End Class</w:t>
      </w:r>
    </w:p>
    <w:p w:rsidR="00932E83" w:rsidRDefault="00932E83" w:rsidP="00932E83">
      <w:pPr>
        <w:rPr>
          <w:rFonts w:ascii="Fira Code Light" w:hAnsi="Fira Code Light"/>
        </w:rPr>
      </w:pPr>
    </w:p>
    <w:p w:rsidR="00932E83" w:rsidRDefault="00932E83" w:rsidP="00932E83">
      <w:pPr>
        <w:pStyle w:val="ListParagraph"/>
        <w:numPr>
          <w:ilvl w:val="0"/>
          <w:numId w:val="1"/>
        </w:numPr>
        <w:rPr>
          <w:rFonts w:ascii="Fira Code Retina" w:hAnsi="Fira Code Retina"/>
          <w:sz w:val="24"/>
        </w:rPr>
      </w:pPr>
      <w:r w:rsidRPr="00F03A6F">
        <w:rPr>
          <w:rFonts w:ascii="Fira Code Retina" w:hAnsi="Fira Code Retina"/>
          <w:sz w:val="24"/>
        </w:rPr>
        <w:t>Output:</w:t>
      </w:r>
    </w:p>
    <w:p w:rsidR="00F03A6F" w:rsidRDefault="00F03A6F" w:rsidP="00F03A6F">
      <w:pPr>
        <w:rPr>
          <w:rFonts w:ascii="Fira Code Retina" w:hAnsi="Fira Code Retina"/>
          <w:sz w:val="24"/>
        </w:rPr>
      </w:pPr>
    </w:p>
    <w:p w:rsidR="00F03A6F" w:rsidRPr="00F03A6F" w:rsidRDefault="00F03A6F" w:rsidP="00F03A6F">
      <w:pPr>
        <w:rPr>
          <w:rFonts w:ascii="Fira Code Retina" w:hAnsi="Fira Code Retina"/>
          <w:sz w:val="24"/>
        </w:rPr>
      </w:pPr>
    </w:p>
    <w:p w:rsidR="00932E83" w:rsidRDefault="00932E83" w:rsidP="00932E83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486400" cy="24242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83" w:rsidRDefault="00932E83" w:rsidP="00932E83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lastRenderedPageBreak/>
        <w:drawing>
          <wp:inline distT="0" distB="0" distL="0" distR="0">
            <wp:extent cx="5522483" cy="2343150"/>
            <wp:effectExtent l="19050" t="0" r="201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83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3E" w:rsidRDefault="0036423E" w:rsidP="00932E83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577870" cy="2381250"/>
            <wp:effectExtent l="19050" t="0" r="37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7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3E" w:rsidRDefault="0036423E" w:rsidP="00932E83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334000" cy="22860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83" w:rsidRDefault="0036423E" w:rsidP="00932E83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lastRenderedPageBreak/>
        <w:drawing>
          <wp:inline distT="0" distB="0" distL="0" distR="0">
            <wp:extent cx="5477585" cy="2324100"/>
            <wp:effectExtent l="19050" t="0" r="88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8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3E" w:rsidRPr="00932E83" w:rsidRDefault="0036423E" w:rsidP="00932E83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1609725" cy="14382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59D">
        <w:rPr>
          <w:rFonts w:ascii="Fira Code Retina" w:hAnsi="Fira Code Retina"/>
          <w:noProof/>
          <w:sz w:val="24"/>
        </w:rPr>
        <w:drawing>
          <wp:inline distT="0" distB="0" distL="0" distR="0">
            <wp:extent cx="1781175" cy="14287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59D">
        <w:rPr>
          <w:rFonts w:ascii="Fira Code Retina" w:hAnsi="Fira Code Retina"/>
          <w:noProof/>
          <w:sz w:val="24"/>
        </w:rPr>
        <w:drawing>
          <wp:inline distT="0" distB="0" distL="0" distR="0">
            <wp:extent cx="2505075" cy="21240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423E" w:rsidRPr="00932E83" w:rsidSect="008E713B">
      <w:headerReference w:type="default" r:id="rId15"/>
      <w:footerReference w:type="default" r:id="rId16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033E" w:rsidRDefault="00D9033E" w:rsidP="008E713B">
      <w:pPr>
        <w:spacing w:after="0" w:line="240" w:lineRule="auto"/>
      </w:pPr>
      <w:r>
        <w:separator/>
      </w:r>
    </w:p>
  </w:endnote>
  <w:endnote w:type="continuationSeparator" w:id="0">
    <w:p w:rsidR="00D9033E" w:rsidRDefault="00D9033E" w:rsidP="008E7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Retina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Light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SemiBold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13B" w:rsidRDefault="008E713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12/30/2023 6:31 PM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>VB.NET</w:t>
    </w:r>
  </w:p>
  <w:p w:rsidR="008E713B" w:rsidRDefault="008E713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033E" w:rsidRDefault="00D9033E" w:rsidP="008E713B">
      <w:pPr>
        <w:spacing w:after="0" w:line="240" w:lineRule="auto"/>
      </w:pPr>
      <w:r>
        <w:separator/>
      </w:r>
    </w:p>
  </w:footnote>
  <w:footnote w:type="continuationSeparator" w:id="0">
    <w:p w:rsidR="00D9033E" w:rsidRDefault="00D9033E" w:rsidP="008E7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13B" w:rsidRPr="008E713B" w:rsidRDefault="00395B23" w:rsidP="008E713B">
    <w:pPr>
      <w:pStyle w:val="Header"/>
      <w:jc w:val="center"/>
      <w:rPr>
        <w:rFonts w:ascii="Fira Code SemiBold" w:hAnsi="Fira Code SemiBold"/>
        <w:b/>
        <w:i/>
        <w:sz w:val="52"/>
        <w:u w:val="single"/>
      </w:rPr>
    </w:pPr>
    <w:r>
      <w:rPr>
        <w:rFonts w:ascii="Fira Code SemiBold" w:hAnsi="Fira Code SemiBold"/>
        <w:b/>
        <w:i/>
        <w:sz w:val="52"/>
        <w:u w:val="single"/>
      </w:rPr>
      <w:t>Assignment-16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492F12"/>
    <w:multiLevelType w:val="hybridMultilevel"/>
    <w:tmpl w:val="FFF27F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C6394F"/>
    <w:multiLevelType w:val="hybridMultilevel"/>
    <w:tmpl w:val="9F9E0B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6423E"/>
    <w:rsid w:val="00084BBF"/>
    <w:rsid w:val="0013259D"/>
    <w:rsid w:val="002F1F70"/>
    <w:rsid w:val="0036423E"/>
    <w:rsid w:val="00395B23"/>
    <w:rsid w:val="008E713B"/>
    <w:rsid w:val="00932E83"/>
    <w:rsid w:val="00B4143F"/>
    <w:rsid w:val="00BC1330"/>
    <w:rsid w:val="00D9033E"/>
    <w:rsid w:val="00F03A6F"/>
    <w:rsid w:val="00F90C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C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E7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713B"/>
  </w:style>
  <w:style w:type="paragraph" w:styleId="Footer">
    <w:name w:val="footer"/>
    <w:basedOn w:val="Normal"/>
    <w:link w:val="FooterChar"/>
    <w:uiPriority w:val="99"/>
    <w:unhideWhenUsed/>
    <w:rsid w:val="008E7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3B"/>
  </w:style>
  <w:style w:type="paragraph" w:styleId="BalloonText">
    <w:name w:val="Balloon Text"/>
    <w:basedOn w:val="Normal"/>
    <w:link w:val="BalloonTextChar"/>
    <w:uiPriority w:val="99"/>
    <w:semiHidden/>
    <w:unhideWhenUsed/>
    <w:rsid w:val="008E7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1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E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ish\Desktop\bca%20assingments\sem-4\vb\VB.N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VB.NET</Template>
  <TotalTime>41</TotalTime>
  <Pages>6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</dc:creator>
  <cp:lastModifiedBy>Ashish</cp:lastModifiedBy>
  <cp:revision>2</cp:revision>
  <cp:lastPrinted>2024-01-04T17:02:00Z</cp:lastPrinted>
  <dcterms:created xsi:type="dcterms:W3CDTF">2024-01-04T16:25:00Z</dcterms:created>
  <dcterms:modified xsi:type="dcterms:W3CDTF">2024-01-04T17:06:00Z</dcterms:modified>
</cp:coreProperties>
</file>